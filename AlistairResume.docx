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0CCF" w14:textId="2983C789" w:rsidR="00D62146" w:rsidRPr="00F65033" w:rsidRDefault="00C84CB4" w:rsidP="00D72E4A">
      <w:pPr>
        <w:pStyle w:val="1ApplicantName"/>
        <w:jc w:val="left"/>
        <w:rPr>
          <w:sz w:val="64"/>
          <w:szCs w:val="64"/>
        </w:rPr>
      </w:pPr>
      <w:r w:rsidRPr="00F65033">
        <w:rPr>
          <w:sz w:val="64"/>
          <w:szCs w:val="64"/>
        </w:rPr>
        <w:t>Alistair Westbrook</w:t>
      </w:r>
    </w:p>
    <w:p w14:paraId="385B1A13" w14:textId="57B88281" w:rsidR="00324137" w:rsidRPr="00F65033" w:rsidRDefault="00F65033" w:rsidP="00D72E4A">
      <w:pPr>
        <w:pStyle w:val="5SummaryText"/>
        <w:shd w:val="clear" w:color="auto" w:fill="F1F1F5"/>
        <w:jc w:val="left"/>
        <w:rPr>
          <w:sz w:val="28"/>
          <w:szCs w:val="28"/>
        </w:rPr>
      </w:pPr>
      <w:r w:rsidRPr="00F65033">
        <w:rPr>
          <w:sz w:val="28"/>
          <w:szCs w:val="28"/>
        </w:rPr>
        <w:t>(</w:t>
      </w:r>
      <w:r w:rsidR="00C84CB4" w:rsidRPr="00F65033">
        <w:rPr>
          <w:sz w:val="28"/>
          <w:szCs w:val="28"/>
        </w:rPr>
        <w:t>727</w:t>
      </w:r>
      <w:r w:rsidRPr="00F65033">
        <w:rPr>
          <w:sz w:val="28"/>
          <w:szCs w:val="28"/>
        </w:rPr>
        <w:t>)</w:t>
      </w:r>
      <w:r w:rsidR="00C84CB4" w:rsidRPr="00F65033">
        <w:rPr>
          <w:sz w:val="28"/>
          <w:szCs w:val="28"/>
        </w:rPr>
        <w:t xml:space="preserve"> 259</w:t>
      </w:r>
      <w:r w:rsidRPr="00F65033">
        <w:rPr>
          <w:sz w:val="28"/>
          <w:szCs w:val="28"/>
        </w:rPr>
        <w:t>-</w:t>
      </w:r>
      <w:r w:rsidR="00C84CB4" w:rsidRPr="00F65033">
        <w:rPr>
          <w:sz w:val="28"/>
          <w:szCs w:val="28"/>
        </w:rPr>
        <w:t>5057</w:t>
      </w:r>
      <w:r w:rsidR="00324137" w:rsidRPr="00F65033">
        <w:rPr>
          <w:sz w:val="28"/>
          <w:szCs w:val="28"/>
        </w:rPr>
        <w:t xml:space="preserve"> </w:t>
      </w:r>
      <w:r w:rsidR="00875520" w:rsidRPr="00F65033">
        <w:rPr>
          <w:sz w:val="28"/>
          <w:szCs w:val="28"/>
        </w:rPr>
        <w:t>|</w:t>
      </w:r>
      <w:r w:rsidR="00324137" w:rsidRPr="00F65033">
        <w:rPr>
          <w:sz w:val="28"/>
          <w:szCs w:val="28"/>
        </w:rPr>
        <w:t xml:space="preserve"> </w:t>
      </w:r>
      <w:r w:rsidR="00C84CB4" w:rsidRPr="00F65033">
        <w:rPr>
          <w:sz w:val="28"/>
          <w:szCs w:val="28"/>
        </w:rPr>
        <w:t>Westbrook.alistair</w:t>
      </w:r>
      <w:r w:rsidR="00324137" w:rsidRPr="00F65033">
        <w:rPr>
          <w:sz w:val="28"/>
          <w:szCs w:val="28"/>
        </w:rPr>
        <w:t xml:space="preserve">@gmail.com </w:t>
      </w:r>
      <w:r w:rsidR="00875520" w:rsidRPr="00F65033">
        <w:rPr>
          <w:sz w:val="28"/>
          <w:szCs w:val="28"/>
        </w:rPr>
        <w:t>|</w:t>
      </w:r>
      <w:r w:rsidR="00C84CB4" w:rsidRPr="00F65033">
        <w:rPr>
          <w:sz w:val="28"/>
          <w:szCs w:val="28"/>
        </w:rPr>
        <w:t xml:space="preserve"> </w:t>
      </w:r>
      <w:r w:rsidR="00C84CB4" w:rsidRPr="00F65033">
        <w:rPr>
          <w:sz w:val="28"/>
          <w:szCs w:val="28"/>
        </w:rPr>
        <w:t>linkedin.com/in/alistairw</w:t>
      </w:r>
      <w:r w:rsidR="00C84CB4" w:rsidRPr="00F65033">
        <w:rPr>
          <w:sz w:val="28"/>
          <w:szCs w:val="28"/>
        </w:rPr>
        <w:t xml:space="preserve"> </w:t>
      </w:r>
      <w:r w:rsidR="00875520" w:rsidRPr="00F65033">
        <w:rPr>
          <w:sz w:val="28"/>
          <w:szCs w:val="28"/>
        </w:rPr>
        <w:t>|</w:t>
      </w:r>
      <w:r w:rsidR="00324137" w:rsidRPr="00F65033">
        <w:rPr>
          <w:sz w:val="28"/>
          <w:szCs w:val="28"/>
        </w:rPr>
        <w:t xml:space="preserve"> </w:t>
      </w:r>
      <w:r w:rsidR="00C84CB4" w:rsidRPr="00F65033">
        <w:rPr>
          <w:sz w:val="28"/>
          <w:szCs w:val="28"/>
        </w:rPr>
        <w:t>Alistairw.me</w:t>
      </w:r>
    </w:p>
    <w:p w14:paraId="1A041037" w14:textId="77777777" w:rsidR="00CB3212" w:rsidRPr="00F65033" w:rsidRDefault="00CB3212" w:rsidP="00F50A13">
      <w:pPr>
        <w:pStyle w:val="4SectionHeaders"/>
      </w:pPr>
      <w:r w:rsidRPr="00F65033">
        <w:t>PROFESSIONAL SUMMARY</w:t>
      </w:r>
    </w:p>
    <w:p w14:paraId="28EEC222" w14:textId="1840DB22" w:rsidR="009E0638" w:rsidRPr="00F65033" w:rsidRDefault="006271DE" w:rsidP="009E0638">
      <w:pPr>
        <w:pStyle w:val="5SummaryText"/>
      </w:pPr>
      <w:r w:rsidRPr="00F65033">
        <w:t xml:space="preserve">Innovative mechanical engineering student at the University of Nebraska-Lincoln </w:t>
      </w:r>
      <w:r w:rsidR="009E6594" w:rsidRPr="00F65033">
        <w:t>driven</w:t>
      </w:r>
      <w:r w:rsidRPr="00F65033">
        <w:t xml:space="preserve"> to create new technologies. </w:t>
      </w:r>
      <w:r w:rsidR="009E6594" w:rsidRPr="00F65033">
        <w:t>D</w:t>
      </w:r>
      <w:r w:rsidRPr="00F65033">
        <w:t>esigned and prototyped a</w:t>
      </w:r>
      <w:r w:rsidR="009E6594" w:rsidRPr="00F65033">
        <w:t xml:space="preserve">n award-winning </w:t>
      </w:r>
      <w:r w:rsidRPr="00F65033">
        <w:t>hydroponic monitoring system</w:t>
      </w:r>
      <w:r w:rsidR="009E6594" w:rsidRPr="00F65033">
        <w:t>, leading the team to</w:t>
      </w:r>
      <w:r w:rsidRPr="00F65033">
        <w:t xml:space="preserve"> 2</w:t>
      </w:r>
      <w:r w:rsidRPr="00F65033">
        <w:rPr>
          <w:vertAlign w:val="superscript"/>
        </w:rPr>
        <w:t>nd</w:t>
      </w:r>
      <w:r w:rsidRPr="00F65033">
        <w:t xml:space="preserve"> overall at Corn Hacks 2025. </w:t>
      </w:r>
      <w:r w:rsidR="009E6594" w:rsidRPr="00F65033">
        <w:t>Eager to apply rapid prototyping and technical skills to develop novel engineering solutions.</w:t>
      </w:r>
    </w:p>
    <w:p w14:paraId="6A9A5602" w14:textId="77777777" w:rsidR="00875520" w:rsidRPr="00F65033" w:rsidRDefault="00875520" w:rsidP="00F50A13">
      <w:pPr>
        <w:pStyle w:val="4SectionHeaders"/>
      </w:pPr>
      <w:r w:rsidRPr="00F65033">
        <w:t>EDUCATION</w:t>
      </w:r>
    </w:p>
    <w:p w14:paraId="3DE28BC1" w14:textId="44444AF8" w:rsidR="00875520" w:rsidRPr="00F65033" w:rsidRDefault="00C84CB4" w:rsidP="00875520">
      <w:pPr>
        <w:pStyle w:val="7DegreeNameJobTitle"/>
        <w:tabs>
          <w:tab w:val="right" w:pos="10710"/>
        </w:tabs>
      </w:pPr>
      <w:r w:rsidRPr="00F65033">
        <w:t>BS, Mechanical and Materials Engineering</w:t>
      </w:r>
      <w:r w:rsidR="00875520" w:rsidRPr="00F65033">
        <w:tab/>
      </w:r>
      <w:r w:rsidRPr="00F65033">
        <w:t>Expected May 2029</w:t>
      </w:r>
    </w:p>
    <w:p w14:paraId="501DB343" w14:textId="77777777" w:rsidR="00760212" w:rsidRPr="00F65033" w:rsidRDefault="00C84CB4" w:rsidP="00760212">
      <w:pPr>
        <w:pStyle w:val="8Institution"/>
        <w:tabs>
          <w:tab w:val="right" w:pos="10710"/>
        </w:tabs>
      </w:pPr>
      <w:r w:rsidRPr="00F65033">
        <w:t>University of Nebraska-Lincoln</w:t>
      </w:r>
      <w:r w:rsidR="00875520" w:rsidRPr="00F65033">
        <w:t xml:space="preserve"> </w:t>
      </w:r>
      <w:r w:rsidR="00875520" w:rsidRPr="00F65033">
        <w:tab/>
      </w:r>
      <w:r w:rsidRPr="00F65033">
        <w:t>Lincoln, NE</w:t>
      </w:r>
    </w:p>
    <w:p w14:paraId="4BD52D97" w14:textId="570A01F5" w:rsidR="00760212" w:rsidRPr="00F65033" w:rsidRDefault="00F421AB" w:rsidP="00760212">
      <w:pPr>
        <w:pStyle w:val="8Institution"/>
        <w:numPr>
          <w:ilvl w:val="0"/>
          <w:numId w:val="18"/>
        </w:numPr>
        <w:tabs>
          <w:tab w:val="right" w:pos="10710"/>
        </w:tabs>
      </w:pPr>
      <w:r w:rsidRPr="00F65033">
        <w:rPr>
          <w:b/>
          <w:bCs/>
        </w:rPr>
        <w:t>Involvements</w:t>
      </w:r>
      <w:r w:rsidR="00760212" w:rsidRPr="00F65033">
        <w:t>: Baja SAE</w:t>
      </w:r>
      <w:r w:rsidRPr="00F65033">
        <w:t xml:space="preserve"> Student Design Team</w:t>
      </w:r>
    </w:p>
    <w:p w14:paraId="2DF5BE4F" w14:textId="57EB00E6" w:rsidR="00C20C12" w:rsidRPr="00F65033" w:rsidRDefault="00C20C12" w:rsidP="00C20C12">
      <w:pPr>
        <w:pStyle w:val="7DegreeNameJobTitle"/>
        <w:tabs>
          <w:tab w:val="right" w:pos="10710"/>
        </w:tabs>
      </w:pPr>
      <w:r w:rsidRPr="00F65033">
        <w:t>High School</w:t>
      </w:r>
      <w:r w:rsidRPr="00F65033">
        <w:tab/>
      </w:r>
      <w:r w:rsidRPr="00F65033">
        <w:t>Graduated 2025</w:t>
      </w:r>
    </w:p>
    <w:p w14:paraId="14161379" w14:textId="0E43A821" w:rsidR="00C20C12" w:rsidRPr="00F65033" w:rsidRDefault="00C20C12" w:rsidP="00875520">
      <w:pPr>
        <w:pStyle w:val="8Institution"/>
        <w:tabs>
          <w:tab w:val="right" w:pos="10710"/>
        </w:tabs>
      </w:pPr>
      <w:r w:rsidRPr="00F65033">
        <w:t>Cypress Creek High School</w:t>
      </w:r>
      <w:r w:rsidRPr="00F65033">
        <w:t xml:space="preserve"> </w:t>
      </w:r>
      <w:r w:rsidRPr="00F65033">
        <w:tab/>
      </w:r>
      <w:r w:rsidRPr="00F65033">
        <w:t>Wesley Chapel</w:t>
      </w:r>
      <w:r w:rsidRPr="00F65033">
        <w:t xml:space="preserve">, </w:t>
      </w:r>
      <w:r w:rsidRPr="00F65033">
        <w:t>FL</w:t>
      </w:r>
    </w:p>
    <w:p w14:paraId="22953EB2" w14:textId="5CDCE894" w:rsidR="002745C3" w:rsidRPr="00F65033" w:rsidRDefault="002745C3" w:rsidP="00760212">
      <w:pPr>
        <w:pStyle w:val="8Institution"/>
        <w:numPr>
          <w:ilvl w:val="0"/>
          <w:numId w:val="17"/>
        </w:numPr>
        <w:tabs>
          <w:tab w:val="right" w:pos="10710"/>
        </w:tabs>
      </w:pPr>
      <w:r w:rsidRPr="00F65033">
        <w:rPr>
          <w:b/>
          <w:bCs/>
        </w:rPr>
        <w:t>GPA</w:t>
      </w:r>
      <w:r w:rsidRPr="00F65033">
        <w:t xml:space="preserve">: 4.09 Weighted | </w:t>
      </w:r>
      <w:r w:rsidRPr="00F65033">
        <w:rPr>
          <w:b/>
          <w:bCs/>
        </w:rPr>
        <w:t>Honors</w:t>
      </w:r>
      <w:r w:rsidRPr="00F65033">
        <w:t>: Graduated Magna Cum Laude, National Honors Society.</w:t>
      </w:r>
    </w:p>
    <w:p w14:paraId="39D6BE10" w14:textId="77777777" w:rsidR="0089459E" w:rsidRPr="00F65033" w:rsidRDefault="00875520" w:rsidP="00F50A13">
      <w:pPr>
        <w:pStyle w:val="4SectionHeaders"/>
      </w:pPr>
      <w:r w:rsidRPr="00F65033">
        <w:t xml:space="preserve">WORK </w:t>
      </w:r>
      <w:r w:rsidR="0089459E" w:rsidRPr="00F65033">
        <w:t>EXPERIENCE</w:t>
      </w:r>
    </w:p>
    <w:p w14:paraId="7E463B4F" w14:textId="40E5E8E4" w:rsidR="0089459E" w:rsidRPr="00F65033" w:rsidRDefault="00C20C12" w:rsidP="0000781D">
      <w:pPr>
        <w:pStyle w:val="7DegreeNameJobTitle"/>
        <w:tabs>
          <w:tab w:val="right" w:pos="10710"/>
        </w:tabs>
      </w:pPr>
      <w:r w:rsidRPr="00F65033">
        <w:t>Certified Trainer</w:t>
      </w:r>
      <w:r w:rsidR="00133C64" w:rsidRPr="00F65033">
        <w:tab/>
      </w:r>
      <w:r w:rsidRPr="00F65033">
        <w:t>Jan</w:t>
      </w:r>
      <w:r w:rsidR="0065666D" w:rsidRPr="00F65033">
        <w:t xml:space="preserve"> </w:t>
      </w:r>
      <w:r w:rsidRPr="00F65033">
        <w:t>2025</w:t>
      </w:r>
      <w:r w:rsidR="00133C64" w:rsidRPr="00F65033">
        <w:t xml:space="preserve"> – </w:t>
      </w:r>
      <w:r w:rsidRPr="00F65033">
        <w:t>Nov 2025</w:t>
      </w:r>
    </w:p>
    <w:p w14:paraId="675E3B2F" w14:textId="6913EC24" w:rsidR="0089459E" w:rsidRPr="00F65033" w:rsidRDefault="00C20C12" w:rsidP="00875520">
      <w:pPr>
        <w:pStyle w:val="9EmployerName"/>
        <w:tabs>
          <w:tab w:val="right" w:pos="10710"/>
        </w:tabs>
      </w:pPr>
      <w:r w:rsidRPr="00F65033">
        <w:t>Raising Canes</w:t>
      </w:r>
      <w:r w:rsidR="00875520" w:rsidRPr="00F65033">
        <w:t xml:space="preserve"> </w:t>
      </w:r>
      <w:r w:rsidR="00875520" w:rsidRPr="00F65033">
        <w:tab/>
      </w:r>
      <w:r w:rsidRPr="00F65033">
        <w:t>Wesley Chapel, FL – Lincon, NE</w:t>
      </w:r>
    </w:p>
    <w:p w14:paraId="25117316" w14:textId="1CE2A594" w:rsidR="009E0638" w:rsidRPr="00F65033" w:rsidRDefault="002745C3" w:rsidP="00FB5256">
      <w:pPr>
        <w:pStyle w:val="6BulletPoints"/>
      </w:pPr>
      <w:r w:rsidRPr="00F65033">
        <w:t xml:space="preserve">Trained </w:t>
      </w:r>
      <w:r w:rsidR="00343591" w:rsidRPr="00F65033">
        <w:t>new employees on operational protocols, safety standards, and customer service excellence</w:t>
      </w:r>
      <w:r w:rsidR="00594AD3" w:rsidRPr="00F65033">
        <w:t>.</w:t>
      </w:r>
    </w:p>
    <w:p w14:paraId="16F30386" w14:textId="6790A282" w:rsidR="008822F2" w:rsidRPr="00F65033" w:rsidRDefault="00343591" w:rsidP="008822F2">
      <w:pPr>
        <w:pStyle w:val="6BulletPoints"/>
      </w:pPr>
      <w:r w:rsidRPr="00F65033">
        <w:t>Effectively communicated during peak times resulting in smoother team cooperation and an easier transfer between shifts.</w:t>
      </w:r>
    </w:p>
    <w:p w14:paraId="03DAF03E" w14:textId="55126C02" w:rsidR="00875520" w:rsidRPr="00F65033" w:rsidRDefault="00343591" w:rsidP="00875520">
      <w:pPr>
        <w:pStyle w:val="7DegreeNameJobTitle"/>
        <w:tabs>
          <w:tab w:val="right" w:pos="10710"/>
        </w:tabs>
      </w:pPr>
      <w:r w:rsidRPr="00F65033">
        <w:t>Crew</w:t>
      </w:r>
      <w:r w:rsidR="00F65033" w:rsidRPr="00F65033">
        <w:t xml:space="preserve"> Trainer</w:t>
      </w:r>
      <w:r w:rsidR="00875520" w:rsidRPr="00F65033">
        <w:tab/>
      </w:r>
      <w:r w:rsidR="00C20C12" w:rsidRPr="00F65033">
        <w:t>May</w:t>
      </w:r>
      <w:r w:rsidR="00875520" w:rsidRPr="00F65033">
        <w:t xml:space="preserve"> </w:t>
      </w:r>
      <w:r w:rsidR="00C20C12" w:rsidRPr="00F65033">
        <w:t>2021</w:t>
      </w:r>
      <w:r w:rsidR="00875520" w:rsidRPr="00F65033">
        <w:t xml:space="preserve"> – </w:t>
      </w:r>
      <w:r w:rsidR="00C20C12" w:rsidRPr="00F65033">
        <w:t>Jan</w:t>
      </w:r>
      <w:r w:rsidR="00875520" w:rsidRPr="00F65033">
        <w:t xml:space="preserve"> </w:t>
      </w:r>
      <w:r w:rsidR="00C20C12" w:rsidRPr="00F65033">
        <w:t>2025</w:t>
      </w:r>
    </w:p>
    <w:p w14:paraId="013F35B9" w14:textId="0A03616B" w:rsidR="00875520" w:rsidRPr="00F65033" w:rsidRDefault="00C20C12" w:rsidP="00C84CB4">
      <w:pPr>
        <w:pStyle w:val="9EmployerName"/>
        <w:tabs>
          <w:tab w:val="left" w:pos="9645"/>
          <w:tab w:val="right" w:pos="10710"/>
        </w:tabs>
      </w:pPr>
      <w:r w:rsidRPr="00F65033">
        <w:t>Charleys Philly Steaks</w:t>
      </w:r>
      <w:r w:rsidR="00875520" w:rsidRPr="00F65033">
        <w:t xml:space="preserve"> </w:t>
      </w:r>
      <w:r w:rsidRPr="00F65033">
        <w:t xml:space="preserve">                                                                                                                                  Wesley Chapel, FL</w:t>
      </w:r>
    </w:p>
    <w:p w14:paraId="25BA459E" w14:textId="4100B699" w:rsidR="009E0638" w:rsidRPr="00F65033" w:rsidRDefault="00343591" w:rsidP="00FB5256">
      <w:pPr>
        <w:pStyle w:val="6BulletPoints"/>
      </w:pPr>
      <w:r w:rsidRPr="00F65033">
        <w:t>Demonstrated exceptional reliability and leadership over a 4-year tenure, contributing to the successful launch and stabilization of a new store location.</w:t>
      </w:r>
    </w:p>
    <w:p w14:paraId="760D7205" w14:textId="6118AB7A" w:rsidR="009E0638" w:rsidRPr="00F65033" w:rsidRDefault="00343591" w:rsidP="00FB5256">
      <w:pPr>
        <w:pStyle w:val="6BulletPoints"/>
      </w:pPr>
      <w:r w:rsidRPr="00F65033">
        <w:t>Managed food preparation workflows under strict time constraints, ensuring quality consistency and safety regulation compliance.</w:t>
      </w:r>
    </w:p>
    <w:p w14:paraId="349470CD" w14:textId="77777777" w:rsidR="0089459E" w:rsidRPr="00F65033" w:rsidRDefault="00875520" w:rsidP="00F50A13">
      <w:pPr>
        <w:pStyle w:val="4SectionHeaders"/>
      </w:pPr>
      <w:r w:rsidRPr="00F65033">
        <w:t>PROJECTS</w:t>
      </w:r>
    </w:p>
    <w:p w14:paraId="3DB84828" w14:textId="3769D5E3" w:rsidR="00875520" w:rsidRPr="00F65033" w:rsidRDefault="002745C3" w:rsidP="00F50A13">
      <w:pPr>
        <w:pStyle w:val="7aProject"/>
      </w:pPr>
      <w:proofErr w:type="spellStart"/>
      <w:r w:rsidRPr="00F65033">
        <w:t>TerraFlo</w:t>
      </w:r>
      <w:proofErr w:type="spellEnd"/>
      <w:r w:rsidRPr="00F65033">
        <w:t xml:space="preserve"> Analytics</w:t>
      </w:r>
      <w:r w:rsidR="00F50A13" w:rsidRPr="00F65033">
        <w:rPr>
          <w:b w:val="0"/>
          <w:bCs w:val="0"/>
        </w:rPr>
        <w:t xml:space="preserve"> |</w:t>
      </w:r>
      <w:r w:rsidR="00F50A13" w:rsidRPr="00F65033">
        <w:t xml:space="preserve"> </w:t>
      </w:r>
      <w:r w:rsidR="00343591" w:rsidRPr="00F65033">
        <w:rPr>
          <w:b w:val="0"/>
          <w:bCs w:val="0"/>
        </w:rPr>
        <w:t xml:space="preserve">C++, ESP32, Hardware Prototyping, </w:t>
      </w:r>
      <w:r w:rsidR="00037579" w:rsidRPr="00F65033">
        <w:rPr>
          <w:b w:val="0"/>
          <w:bCs w:val="0"/>
        </w:rPr>
        <w:t>Embedded Systems</w:t>
      </w:r>
      <w:r w:rsidR="00875520" w:rsidRPr="00F65033">
        <w:tab/>
      </w:r>
      <w:r w:rsidRPr="00F65033">
        <w:t>Nov</w:t>
      </w:r>
      <w:r w:rsidR="00875520" w:rsidRPr="00F65033">
        <w:t xml:space="preserve"> </w:t>
      </w:r>
      <w:r w:rsidRPr="00F65033">
        <w:t>2025</w:t>
      </w:r>
      <w:r w:rsidR="00875520" w:rsidRPr="00F65033">
        <w:t xml:space="preserve"> </w:t>
      </w:r>
      <w:proofErr w:type="gramStart"/>
      <w:r w:rsidR="00875520" w:rsidRPr="00F65033">
        <w:t xml:space="preserve">–  </w:t>
      </w:r>
      <w:r w:rsidRPr="00F65033">
        <w:t>Present</w:t>
      </w:r>
      <w:proofErr w:type="gramEnd"/>
    </w:p>
    <w:p w14:paraId="7799F128" w14:textId="7F167FE7" w:rsidR="00F50A13" w:rsidRPr="00F65033" w:rsidRDefault="009E6594" w:rsidP="00F50A13">
      <w:pPr>
        <w:pStyle w:val="6BulletPoints"/>
      </w:pPr>
      <w:r w:rsidRPr="00F65033">
        <w:t xml:space="preserve">Achieved 2nd Place Overall at </w:t>
      </w:r>
      <w:proofErr w:type="spellStart"/>
      <w:r w:rsidRPr="00F65033">
        <w:t>Cornhacks</w:t>
      </w:r>
      <w:proofErr w:type="spellEnd"/>
      <w:r w:rsidRPr="00F65033">
        <w:t xml:space="preserve"> 2025 (out of </w:t>
      </w:r>
      <w:r w:rsidRPr="00F65033">
        <w:t>30</w:t>
      </w:r>
      <w:r w:rsidRPr="00F65033">
        <w:t xml:space="preserve"> teams) by designing and prototyping an automated hydroponic monitoring system in under 24 hours.</w:t>
      </w:r>
    </w:p>
    <w:p w14:paraId="135C70D8" w14:textId="64D9F24B" w:rsidR="00037579" w:rsidRPr="00F65033" w:rsidRDefault="009E6594" w:rsidP="00F50A13">
      <w:pPr>
        <w:pStyle w:val="6BulletPoints"/>
      </w:pPr>
      <w:r w:rsidRPr="00F65033">
        <w:t xml:space="preserve">Engineered a real-time water quality sensing node using ESP32 microcontrollers to track electrical conductivity, </w:t>
      </w:r>
      <w:r w:rsidRPr="00F65033">
        <w:t xml:space="preserve">water level </w:t>
      </w:r>
      <w:r w:rsidRPr="00F65033">
        <w:t>and temperature data with high precision</w:t>
      </w:r>
      <w:r w:rsidRPr="00F65033">
        <w:t>.</w:t>
      </w:r>
    </w:p>
    <w:p w14:paraId="1D7240F2" w14:textId="6A8F37CC" w:rsidR="00F50A13" w:rsidRPr="00F65033" w:rsidRDefault="009E6594" w:rsidP="00F50A13">
      <w:pPr>
        <w:pStyle w:val="6BulletPoints"/>
      </w:pPr>
      <w:r w:rsidRPr="00F65033">
        <w:t xml:space="preserve"> </w:t>
      </w:r>
      <w:r w:rsidR="00037579" w:rsidRPr="00F65033">
        <w:t>Iterating on the initial prototype to enhance system scalability and user accessibility, with the goal of transitioning from a hackathon project to a viable consumer product.</w:t>
      </w:r>
    </w:p>
    <w:p w14:paraId="5DBE0580" w14:textId="0F09A471" w:rsidR="002745C3" w:rsidRPr="00F65033" w:rsidRDefault="00037579" w:rsidP="002745C3">
      <w:pPr>
        <w:pStyle w:val="7aProject"/>
      </w:pPr>
      <w:r w:rsidRPr="00F65033">
        <w:t>B</w:t>
      </w:r>
      <w:r w:rsidR="00CC05B3" w:rsidRPr="00F65033">
        <w:t>aja</w:t>
      </w:r>
      <w:r w:rsidRPr="00F65033">
        <w:t xml:space="preserve"> SAE Freshman Project</w:t>
      </w:r>
      <w:r w:rsidR="002745C3" w:rsidRPr="00F65033">
        <w:rPr>
          <w:b w:val="0"/>
          <w:bCs w:val="0"/>
        </w:rPr>
        <w:t xml:space="preserve"> |</w:t>
      </w:r>
      <w:r w:rsidR="002745C3" w:rsidRPr="00F65033">
        <w:t xml:space="preserve"> </w:t>
      </w:r>
      <w:r w:rsidRPr="00F65033">
        <w:rPr>
          <w:b w:val="0"/>
          <w:bCs w:val="0"/>
        </w:rPr>
        <w:t xml:space="preserve">SolidWorks, Prototyping, Component </w:t>
      </w:r>
      <w:r w:rsidR="00F65033" w:rsidRPr="00F65033">
        <w:rPr>
          <w:b w:val="0"/>
          <w:bCs w:val="0"/>
        </w:rPr>
        <w:t>S</w:t>
      </w:r>
      <w:r w:rsidRPr="00F65033">
        <w:rPr>
          <w:b w:val="0"/>
          <w:bCs w:val="0"/>
        </w:rPr>
        <w:t xml:space="preserve">election </w:t>
      </w:r>
      <w:r w:rsidR="002745C3" w:rsidRPr="00F65033">
        <w:tab/>
      </w:r>
      <w:r w:rsidRPr="00F65033">
        <w:t>Aug 2025</w:t>
      </w:r>
      <w:r w:rsidR="002745C3" w:rsidRPr="00F65033">
        <w:t xml:space="preserve"> – </w:t>
      </w:r>
      <w:r w:rsidRPr="00F65033">
        <w:t>Present</w:t>
      </w:r>
    </w:p>
    <w:p w14:paraId="5DE5F12A" w14:textId="33A923E7" w:rsidR="002745C3" w:rsidRPr="00F65033" w:rsidRDefault="00037579" w:rsidP="002745C3">
      <w:pPr>
        <w:pStyle w:val="6BulletPoints"/>
      </w:pPr>
      <w:r w:rsidRPr="00F65033">
        <w:t>Modeled</w:t>
      </w:r>
      <w:r w:rsidR="00CC05B3" w:rsidRPr="00F65033">
        <w:t xml:space="preserve"> the body and ergo cart</w:t>
      </w:r>
      <w:r w:rsidR="00760212" w:rsidRPr="00F65033">
        <w:t xml:space="preserve"> and ensured parts fit within the technical requirements.</w:t>
      </w:r>
      <w:r w:rsidRPr="00F65033">
        <w:t xml:space="preserve">  </w:t>
      </w:r>
    </w:p>
    <w:p w14:paraId="17BD8C5A" w14:textId="16AB3FE7" w:rsidR="002745C3" w:rsidRPr="00F65033" w:rsidRDefault="00760212" w:rsidP="00F421AB">
      <w:pPr>
        <w:pStyle w:val="6BulletPoints"/>
      </w:pPr>
      <w:r w:rsidRPr="00F65033">
        <w:t>Collaborated with the leads to ensure my design is what they had envisioned the cart to look and function.</w:t>
      </w:r>
    </w:p>
    <w:p w14:paraId="43323B83" w14:textId="77777777" w:rsidR="00875520" w:rsidRPr="00F65033" w:rsidRDefault="00875520" w:rsidP="00F50A13">
      <w:pPr>
        <w:pStyle w:val="4SectionHeaders"/>
      </w:pPr>
      <w:r w:rsidRPr="00F65033">
        <w:t>TECHNICAL SKILLS</w:t>
      </w:r>
    </w:p>
    <w:p w14:paraId="7921E1E2" w14:textId="48C0CCB9" w:rsidR="003E7EE3" w:rsidRPr="00F65033" w:rsidRDefault="00594AD3" w:rsidP="0017024E">
      <w:pPr>
        <w:pStyle w:val="6bTraining"/>
      </w:pPr>
      <w:r w:rsidRPr="00F65033">
        <w:rPr>
          <w:b/>
          <w:bCs/>
        </w:rPr>
        <w:t>Engineering &amp; Design</w:t>
      </w:r>
      <w:r w:rsidR="00D72E4A" w:rsidRPr="00F65033">
        <w:rPr>
          <w:b/>
          <w:bCs/>
        </w:rPr>
        <w:t xml:space="preserve"> </w:t>
      </w:r>
      <w:r w:rsidR="00D72E4A" w:rsidRPr="00F65033">
        <w:t>|</w:t>
      </w:r>
      <w:r w:rsidR="00D72E4A" w:rsidRPr="00F65033">
        <w:rPr>
          <w:b/>
          <w:bCs/>
        </w:rPr>
        <w:t xml:space="preserve"> </w:t>
      </w:r>
      <w:r w:rsidRPr="00F65033">
        <w:t>SolidWorks</w:t>
      </w:r>
      <w:r w:rsidR="00D72E4A" w:rsidRPr="00F65033">
        <w:t xml:space="preserve">, </w:t>
      </w:r>
      <w:r w:rsidRPr="00F65033">
        <w:t>3D Printing</w:t>
      </w:r>
      <w:r w:rsidR="00D72E4A" w:rsidRPr="00F65033">
        <w:t xml:space="preserve">, </w:t>
      </w:r>
      <w:r w:rsidRPr="00F65033">
        <w:t>Rapid Prototyping</w:t>
      </w:r>
      <w:r w:rsidR="00D72E4A" w:rsidRPr="00F65033">
        <w:t xml:space="preserve">, </w:t>
      </w:r>
      <w:r w:rsidRPr="00F65033">
        <w:t>PCB Layout</w:t>
      </w:r>
    </w:p>
    <w:p w14:paraId="23E39E61" w14:textId="2223C3BD" w:rsidR="00F50A13" w:rsidRPr="00F65033" w:rsidRDefault="00F421AB" w:rsidP="0017024E">
      <w:pPr>
        <w:pStyle w:val="6bTraining"/>
        <w:rPr>
          <w:b/>
          <w:bCs/>
        </w:rPr>
      </w:pPr>
      <w:r w:rsidRPr="00F65033">
        <w:rPr>
          <w:b/>
          <w:bCs/>
        </w:rPr>
        <w:t xml:space="preserve">Hardware </w:t>
      </w:r>
      <w:r w:rsidR="00D72E4A" w:rsidRPr="00F65033">
        <w:t xml:space="preserve">| </w:t>
      </w:r>
      <w:r w:rsidR="00594AD3" w:rsidRPr="00F65033">
        <w:t>ESP32</w:t>
      </w:r>
      <w:r w:rsidR="00D72E4A" w:rsidRPr="00F65033">
        <w:t xml:space="preserve">, </w:t>
      </w:r>
      <w:r w:rsidR="00594AD3" w:rsidRPr="00F65033">
        <w:t>Raspberry Pi</w:t>
      </w:r>
      <w:r w:rsidR="00D72E4A" w:rsidRPr="00F65033">
        <w:t xml:space="preserve">, </w:t>
      </w:r>
      <w:r w:rsidR="00594AD3" w:rsidRPr="00F65033">
        <w:t>Circuit Design</w:t>
      </w:r>
    </w:p>
    <w:p w14:paraId="244FB7F2" w14:textId="3D26C3EE" w:rsidR="00F930A3" w:rsidRPr="00F65033" w:rsidRDefault="00F50A13" w:rsidP="0017024E">
      <w:pPr>
        <w:pStyle w:val="6bTraining"/>
      </w:pPr>
      <w:r w:rsidRPr="00F65033">
        <w:rPr>
          <w:b/>
          <w:bCs/>
        </w:rPr>
        <w:t>Tools</w:t>
      </w:r>
      <w:r w:rsidR="00D72E4A" w:rsidRPr="00F65033">
        <w:rPr>
          <w:b/>
          <w:bCs/>
        </w:rPr>
        <w:t xml:space="preserve"> </w:t>
      </w:r>
      <w:r w:rsidR="00D72E4A" w:rsidRPr="00F65033">
        <w:t xml:space="preserve">| Git, </w:t>
      </w:r>
      <w:r w:rsidR="00594AD3" w:rsidRPr="00F65033">
        <w:t>Arduino IDE</w:t>
      </w:r>
      <w:r w:rsidR="00D72E4A" w:rsidRPr="00F65033">
        <w:t>, Visual Studio Co</w:t>
      </w:r>
      <w:r w:rsidR="00594AD3" w:rsidRPr="00F65033">
        <w:t>d</w:t>
      </w:r>
      <w:r w:rsidR="00D72E4A" w:rsidRPr="00F65033">
        <w:t>e</w:t>
      </w:r>
      <w:r w:rsidR="00594AD3" w:rsidRPr="00F65033">
        <w:t>, Microsoft Office Suite</w:t>
      </w:r>
    </w:p>
    <w:sectPr w:rsidR="00F930A3" w:rsidRPr="00F65033" w:rsidSect="00AC0553">
      <w:headerReference w:type="default" r:id="rId11"/>
      <w:footerReference w:type="default" r:id="rId12"/>
      <w:type w:val="continuous"/>
      <w:pgSz w:w="12240" w:h="15840" w:code="1"/>
      <w:pgMar w:top="720" w:right="720" w:bottom="720" w:left="72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63388" w14:textId="77777777" w:rsidR="00632006" w:rsidRDefault="00632006" w:rsidP="00133C64">
      <w:r>
        <w:separator/>
      </w:r>
    </w:p>
  </w:endnote>
  <w:endnote w:type="continuationSeparator" w:id="0">
    <w:p w14:paraId="0EACB315" w14:textId="77777777" w:rsidR="00632006" w:rsidRDefault="00632006" w:rsidP="0013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BF3FB" w14:textId="77777777" w:rsidR="00334118" w:rsidRDefault="00334118" w:rsidP="00133C64">
    <w:pPr>
      <w:pStyle w:val="Footer"/>
    </w:pPr>
  </w:p>
  <w:p w14:paraId="7F4B9FAC" w14:textId="77777777" w:rsidR="00334118" w:rsidRDefault="002C73F2" w:rsidP="00133C64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393FB" w14:textId="77777777" w:rsidR="00632006" w:rsidRDefault="00632006" w:rsidP="00133C64">
      <w:r>
        <w:separator/>
      </w:r>
    </w:p>
  </w:footnote>
  <w:footnote w:type="continuationSeparator" w:id="0">
    <w:p w14:paraId="7DB4BC23" w14:textId="77777777" w:rsidR="00632006" w:rsidRDefault="00632006" w:rsidP="00133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082D7" w14:textId="77777777" w:rsidR="00F930A3" w:rsidRPr="00F930A3" w:rsidRDefault="00F930A3" w:rsidP="00F930A3">
    <w:pPr>
      <w:pStyle w:val="1ApplicantName"/>
      <w:jc w:val="left"/>
      <w:rPr>
        <w:sz w:val="26"/>
        <w:szCs w:val="26"/>
      </w:rPr>
    </w:pPr>
    <w:r w:rsidRPr="00F930A3">
      <w:rPr>
        <w:sz w:val="26"/>
        <w:szCs w:val="26"/>
      </w:rPr>
      <w:t>Name Surname</w:t>
    </w:r>
  </w:p>
  <w:p w14:paraId="46B5D700" w14:textId="790E8DB3" w:rsidR="00F930A3" w:rsidRPr="00F930A3" w:rsidRDefault="00F930A3" w:rsidP="00F930A3">
    <w:pPr>
      <w:pStyle w:val="5SummaryText"/>
      <w:shd w:val="clear" w:color="auto" w:fill="F1F1F5"/>
      <w:jc w:val="left"/>
      <w:rPr>
        <w:sz w:val="24"/>
        <w:szCs w:val="24"/>
      </w:rPr>
    </w:pPr>
    <w:r w:rsidRPr="00F930A3">
      <w:rPr>
        <w:sz w:val="24"/>
        <w:szCs w:val="24"/>
      </w:rPr>
      <w:t>012 345 6789 | yourname@gmail.com | LinkedIn | Website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84pt;height:384pt;visibility:visible;mso-wrap-style:square" o:bullet="t">
        <v:imagedata r:id="rId1" o:title=""/>
      </v:shape>
    </w:pict>
  </w:numPicBullet>
  <w:abstractNum w:abstractNumId="0" w15:restartNumberingAfterBreak="0">
    <w:nsid w:val="064231AC"/>
    <w:multiLevelType w:val="multilevel"/>
    <w:tmpl w:val="DADA7F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A0484"/>
    <w:multiLevelType w:val="hybridMultilevel"/>
    <w:tmpl w:val="A31E5C72"/>
    <w:lvl w:ilvl="0" w:tplc="DC94BB8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D420C"/>
    <w:multiLevelType w:val="hybridMultilevel"/>
    <w:tmpl w:val="2DD82E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F17C0"/>
    <w:multiLevelType w:val="hybridMultilevel"/>
    <w:tmpl w:val="CA1640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4419B"/>
    <w:multiLevelType w:val="hybridMultilevel"/>
    <w:tmpl w:val="70E8EF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867A8"/>
    <w:multiLevelType w:val="hybridMultilevel"/>
    <w:tmpl w:val="AC1E8F4A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B5DC2"/>
    <w:multiLevelType w:val="hybridMultilevel"/>
    <w:tmpl w:val="1A2C4A44"/>
    <w:lvl w:ilvl="0" w:tplc="5FE2FB80">
      <w:numFmt w:val="bullet"/>
      <w:lvlText w:val="•"/>
      <w:lvlJc w:val="left"/>
      <w:pPr>
        <w:ind w:left="1080" w:hanging="720"/>
      </w:pPr>
      <w:rPr>
        <w:rFonts w:ascii="Cambria" w:eastAsiaTheme="minorHAnsi" w:hAnsi="Cambria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B00FE1"/>
    <w:multiLevelType w:val="hybridMultilevel"/>
    <w:tmpl w:val="DD221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363867"/>
    <w:multiLevelType w:val="hybridMultilevel"/>
    <w:tmpl w:val="196A6D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726CAB"/>
    <w:multiLevelType w:val="hybridMultilevel"/>
    <w:tmpl w:val="218C5B0C"/>
    <w:lvl w:ilvl="0" w:tplc="39F84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6628C"/>
    <w:multiLevelType w:val="hybridMultilevel"/>
    <w:tmpl w:val="D6342D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44FD8"/>
    <w:multiLevelType w:val="hybridMultilevel"/>
    <w:tmpl w:val="B22CF9C0"/>
    <w:lvl w:ilvl="0" w:tplc="CC2A20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C848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8EEA8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4A15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340F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4E62D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2632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AE5D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55E2B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5AC20476"/>
    <w:multiLevelType w:val="hybridMultilevel"/>
    <w:tmpl w:val="9C1092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C2812"/>
    <w:multiLevelType w:val="hybridMultilevel"/>
    <w:tmpl w:val="664E2F22"/>
    <w:lvl w:ilvl="0" w:tplc="83A25FC0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4" w15:restartNumberingAfterBreak="0">
    <w:nsid w:val="6E5E6DD2"/>
    <w:multiLevelType w:val="hybridMultilevel"/>
    <w:tmpl w:val="BBD2DF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441B4A"/>
    <w:multiLevelType w:val="hybridMultilevel"/>
    <w:tmpl w:val="426EF5BE"/>
    <w:lvl w:ilvl="0" w:tplc="FEE41AC4">
      <w:start w:val="1"/>
      <w:numFmt w:val="bullet"/>
      <w:pStyle w:val="6BulletPoints"/>
      <w:lvlText w:val=""/>
      <w:lvlJc w:val="left"/>
      <w:pPr>
        <w:ind w:left="768" w:hanging="360"/>
      </w:pPr>
      <w:rPr>
        <w:rFonts w:ascii="Symbol" w:hAnsi="Symbol" w:hint="default"/>
        <w:sz w:val="18"/>
      </w:rPr>
    </w:lvl>
    <w:lvl w:ilvl="1" w:tplc="FFFFFFFF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781879A2"/>
    <w:multiLevelType w:val="hybridMultilevel"/>
    <w:tmpl w:val="091025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361CF3"/>
    <w:multiLevelType w:val="hybridMultilevel"/>
    <w:tmpl w:val="BCEC232A"/>
    <w:lvl w:ilvl="0" w:tplc="04090005">
      <w:start w:val="1"/>
      <w:numFmt w:val="bullet"/>
      <w:lvlText w:val=""/>
      <w:lvlJc w:val="left"/>
      <w:pPr>
        <w:ind w:left="11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 w16cid:durableId="537473334">
    <w:abstractNumId w:val="9"/>
  </w:num>
  <w:num w:numId="2" w16cid:durableId="771047357">
    <w:abstractNumId w:val="16"/>
  </w:num>
  <w:num w:numId="3" w16cid:durableId="2098016943">
    <w:abstractNumId w:val="2"/>
  </w:num>
  <w:num w:numId="4" w16cid:durableId="1248539898">
    <w:abstractNumId w:val="3"/>
  </w:num>
  <w:num w:numId="5" w16cid:durableId="415399517">
    <w:abstractNumId w:val="1"/>
  </w:num>
  <w:num w:numId="6" w16cid:durableId="1988168966">
    <w:abstractNumId w:val="0"/>
  </w:num>
  <w:num w:numId="7" w16cid:durableId="2077779730">
    <w:abstractNumId w:val="12"/>
  </w:num>
  <w:num w:numId="8" w16cid:durableId="1518693359">
    <w:abstractNumId w:val="14"/>
  </w:num>
  <w:num w:numId="9" w16cid:durableId="37629795">
    <w:abstractNumId w:val="6"/>
  </w:num>
  <w:num w:numId="10" w16cid:durableId="2016373431">
    <w:abstractNumId w:val="5"/>
  </w:num>
  <w:num w:numId="11" w16cid:durableId="503783311">
    <w:abstractNumId w:val="13"/>
  </w:num>
  <w:num w:numId="12" w16cid:durableId="1360738099">
    <w:abstractNumId w:val="11"/>
  </w:num>
  <w:num w:numId="13" w16cid:durableId="521629000">
    <w:abstractNumId w:val="15"/>
  </w:num>
  <w:num w:numId="14" w16cid:durableId="384135494">
    <w:abstractNumId w:val="7"/>
  </w:num>
  <w:num w:numId="15" w16cid:durableId="416708796">
    <w:abstractNumId w:val="4"/>
  </w:num>
  <w:num w:numId="16" w16cid:durableId="906456094">
    <w:abstractNumId w:val="17"/>
  </w:num>
  <w:num w:numId="17" w16cid:durableId="1229609918">
    <w:abstractNumId w:val="10"/>
  </w:num>
  <w:num w:numId="18" w16cid:durableId="12088785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48"/>
    <w:rsid w:val="0000781D"/>
    <w:rsid w:val="00037579"/>
    <w:rsid w:val="00091F83"/>
    <w:rsid w:val="000B618D"/>
    <w:rsid w:val="000C2CB3"/>
    <w:rsid w:val="000D4FDD"/>
    <w:rsid w:val="000E7308"/>
    <w:rsid w:val="00106A9F"/>
    <w:rsid w:val="00133C64"/>
    <w:rsid w:val="00140B51"/>
    <w:rsid w:val="001445BE"/>
    <w:rsid w:val="001461B3"/>
    <w:rsid w:val="0016040B"/>
    <w:rsid w:val="0017024E"/>
    <w:rsid w:val="001A6468"/>
    <w:rsid w:val="001B7648"/>
    <w:rsid w:val="00253150"/>
    <w:rsid w:val="002571C9"/>
    <w:rsid w:val="002745C3"/>
    <w:rsid w:val="00296D77"/>
    <w:rsid w:val="002C73F2"/>
    <w:rsid w:val="00324137"/>
    <w:rsid w:val="00334118"/>
    <w:rsid w:val="00343591"/>
    <w:rsid w:val="003E7EE3"/>
    <w:rsid w:val="00420A26"/>
    <w:rsid w:val="004C178D"/>
    <w:rsid w:val="004D3833"/>
    <w:rsid w:val="00517C56"/>
    <w:rsid w:val="0057354D"/>
    <w:rsid w:val="00581B3B"/>
    <w:rsid w:val="00594AD3"/>
    <w:rsid w:val="005C336A"/>
    <w:rsid w:val="005E19C1"/>
    <w:rsid w:val="005F3F52"/>
    <w:rsid w:val="00606151"/>
    <w:rsid w:val="006271DE"/>
    <w:rsid w:val="00632006"/>
    <w:rsid w:val="0065666D"/>
    <w:rsid w:val="00691D67"/>
    <w:rsid w:val="006D1353"/>
    <w:rsid w:val="00751B9E"/>
    <w:rsid w:val="00760212"/>
    <w:rsid w:val="0078474A"/>
    <w:rsid w:val="0079184C"/>
    <w:rsid w:val="007E75DF"/>
    <w:rsid w:val="007F068B"/>
    <w:rsid w:val="0081761B"/>
    <w:rsid w:val="00822114"/>
    <w:rsid w:val="008702A4"/>
    <w:rsid w:val="00875520"/>
    <w:rsid w:val="008822F2"/>
    <w:rsid w:val="0089459E"/>
    <w:rsid w:val="008B360F"/>
    <w:rsid w:val="008F601E"/>
    <w:rsid w:val="00936FCB"/>
    <w:rsid w:val="00953A24"/>
    <w:rsid w:val="00985702"/>
    <w:rsid w:val="009E0638"/>
    <w:rsid w:val="009E6594"/>
    <w:rsid w:val="00A015BE"/>
    <w:rsid w:val="00A10A1F"/>
    <w:rsid w:val="00A331E9"/>
    <w:rsid w:val="00A823A2"/>
    <w:rsid w:val="00A907CC"/>
    <w:rsid w:val="00AA63C1"/>
    <w:rsid w:val="00AA6E4D"/>
    <w:rsid w:val="00AC0553"/>
    <w:rsid w:val="00AF1F1B"/>
    <w:rsid w:val="00BA17D4"/>
    <w:rsid w:val="00BB5C75"/>
    <w:rsid w:val="00BE6A55"/>
    <w:rsid w:val="00C20C12"/>
    <w:rsid w:val="00C84CB4"/>
    <w:rsid w:val="00C95057"/>
    <w:rsid w:val="00CB3212"/>
    <w:rsid w:val="00CC05B3"/>
    <w:rsid w:val="00CF2BDC"/>
    <w:rsid w:val="00D62146"/>
    <w:rsid w:val="00D675EF"/>
    <w:rsid w:val="00D72B39"/>
    <w:rsid w:val="00D72E4A"/>
    <w:rsid w:val="00D85F70"/>
    <w:rsid w:val="00DA1CDA"/>
    <w:rsid w:val="00E64BED"/>
    <w:rsid w:val="00E751CF"/>
    <w:rsid w:val="00EA0B03"/>
    <w:rsid w:val="00F1092A"/>
    <w:rsid w:val="00F421AB"/>
    <w:rsid w:val="00F50A13"/>
    <w:rsid w:val="00F571EA"/>
    <w:rsid w:val="00F65033"/>
    <w:rsid w:val="00F67359"/>
    <w:rsid w:val="00F77A5B"/>
    <w:rsid w:val="00F77FB2"/>
    <w:rsid w:val="00F930A3"/>
    <w:rsid w:val="00F955AA"/>
    <w:rsid w:val="00FB5256"/>
    <w:rsid w:val="00FE7F8A"/>
    <w:rsid w:val="00FF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4C308D0B"/>
  <w15:chartTrackingRefBased/>
  <w15:docId w15:val="{9F31275B-EF13-4691-8DCB-2E1EB9DF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A13"/>
    <w:pPr>
      <w:spacing w:after="240" w:line="240" w:lineRule="auto"/>
      <w:contextualSpacing/>
      <w:jc w:val="both"/>
    </w:pPr>
    <w:rPr>
      <w:rFonts w:cstheme="minorHAnsi"/>
      <w:spacing w:val="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C64"/>
    <w:pPr>
      <w:pBdr>
        <w:top w:val="single" w:sz="4" w:space="1" w:color="auto"/>
        <w:bottom w:val="single" w:sz="4" w:space="1" w:color="auto"/>
      </w:pBdr>
      <w:spacing w:after="80"/>
      <w:outlineLvl w:val="0"/>
    </w:pPr>
    <w:rPr>
      <w:noProof/>
      <w:color w:val="222A35" w:themeColor="text2" w:themeShade="80"/>
      <w:spacing w:val="3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C64"/>
    <w:pPr>
      <w:numPr>
        <w:numId w:val="5"/>
      </w:numPr>
      <w:spacing w:after="200"/>
      <w:ind w:left="288" w:hanging="288"/>
    </w:pPr>
  </w:style>
  <w:style w:type="table" w:styleId="TableGrid">
    <w:name w:val="Table Grid"/>
    <w:basedOn w:val="TableNormal"/>
    <w:uiPriority w:val="39"/>
    <w:rsid w:val="00FE7F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33C64"/>
    <w:pPr>
      <w:spacing w:after="200"/>
    </w:pPr>
    <w:rPr>
      <w:color w:val="323E4F" w:themeColor="text2" w:themeShade="BF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133C64"/>
    <w:rPr>
      <w:rFonts w:cstheme="minorHAnsi"/>
      <w:color w:val="323E4F" w:themeColor="text2" w:themeShade="BF"/>
      <w:spacing w:val="4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64"/>
    <w:pPr>
      <w:spacing w:after="320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133C64"/>
    <w:rPr>
      <w:rFonts w:cstheme="minorHAnsi"/>
      <w:spacing w:val="4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33C64"/>
    <w:rPr>
      <w:rFonts w:cstheme="minorHAnsi"/>
      <w:noProof/>
      <w:color w:val="222A35" w:themeColor="text2" w:themeShade="80"/>
      <w:spacing w:val="3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C178D"/>
  </w:style>
  <w:style w:type="paragraph" w:styleId="Footer">
    <w:name w:val="footer"/>
    <w:basedOn w:val="Normal"/>
    <w:link w:val="FooterChar"/>
    <w:uiPriority w:val="99"/>
    <w:unhideWhenUsed/>
    <w:rsid w:val="004C178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C178D"/>
  </w:style>
  <w:style w:type="character" w:styleId="Hyperlink">
    <w:name w:val="Hyperlink"/>
    <w:basedOn w:val="DefaultParagraphFont"/>
    <w:uiPriority w:val="99"/>
    <w:unhideWhenUsed/>
    <w:rsid w:val="00D621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146"/>
    <w:rPr>
      <w:color w:val="605E5C"/>
      <w:shd w:val="clear" w:color="auto" w:fill="E1DFDD"/>
    </w:rPr>
  </w:style>
  <w:style w:type="paragraph" w:customStyle="1" w:styleId="1ApplicantName">
    <w:name w:val="1. Applicant Name"/>
    <w:basedOn w:val="Title"/>
    <w:qFormat/>
    <w:rsid w:val="008702A4"/>
    <w:pPr>
      <w:spacing w:after="0"/>
    </w:pPr>
    <w:rPr>
      <w:b/>
      <w:bCs/>
      <w:sz w:val="76"/>
      <w:szCs w:val="76"/>
    </w:rPr>
  </w:style>
  <w:style w:type="paragraph" w:customStyle="1" w:styleId="3ContactDetails">
    <w:name w:val="3. Contact Details"/>
    <w:basedOn w:val="Subtitle"/>
    <w:qFormat/>
    <w:rsid w:val="00324137"/>
    <w:pPr>
      <w:shd w:val="clear" w:color="auto" w:fill="F1F1F5"/>
      <w:spacing w:after="240"/>
      <w:jc w:val="left"/>
    </w:pPr>
    <w:rPr>
      <w:noProof/>
      <w:spacing w:val="0"/>
      <w:position w:val="-8"/>
      <w:sz w:val="28"/>
      <w:szCs w:val="28"/>
    </w:rPr>
  </w:style>
  <w:style w:type="paragraph" w:customStyle="1" w:styleId="4SectionHeaders">
    <w:name w:val="4. Section Headers"/>
    <w:basedOn w:val="Heading1"/>
    <w:qFormat/>
    <w:rsid w:val="00F50A13"/>
    <w:pPr>
      <w:pBdr>
        <w:top w:val="none" w:sz="0" w:space="0" w:color="auto"/>
      </w:pBdr>
    </w:pPr>
    <w:rPr>
      <w:sz w:val="26"/>
      <w:szCs w:val="26"/>
    </w:rPr>
  </w:style>
  <w:style w:type="paragraph" w:customStyle="1" w:styleId="5SummaryText">
    <w:name w:val="5. Summary Text"/>
    <w:basedOn w:val="Normal"/>
    <w:qFormat/>
    <w:rsid w:val="00EA0B03"/>
    <w:pPr>
      <w:spacing w:after="200"/>
    </w:pPr>
  </w:style>
  <w:style w:type="paragraph" w:customStyle="1" w:styleId="6BulletPoints">
    <w:name w:val="6. Bullet Points"/>
    <w:basedOn w:val="ListParagraph"/>
    <w:qFormat/>
    <w:rsid w:val="00FB5256"/>
    <w:pPr>
      <w:numPr>
        <w:numId w:val="13"/>
      </w:numPr>
    </w:pPr>
  </w:style>
  <w:style w:type="paragraph" w:customStyle="1" w:styleId="7DegreeNameJobTitle">
    <w:name w:val="7. Degree Name/Job Title"/>
    <w:basedOn w:val="Normal"/>
    <w:qFormat/>
    <w:rsid w:val="0065666D"/>
    <w:pPr>
      <w:spacing w:after="0"/>
    </w:pPr>
    <w:rPr>
      <w:b/>
      <w:bCs/>
    </w:rPr>
  </w:style>
  <w:style w:type="paragraph" w:customStyle="1" w:styleId="8Institution">
    <w:name w:val="8. Institution"/>
    <w:basedOn w:val="Normal"/>
    <w:qFormat/>
    <w:rsid w:val="00EA0B03"/>
    <w:pPr>
      <w:spacing w:after="200"/>
    </w:pPr>
  </w:style>
  <w:style w:type="paragraph" w:customStyle="1" w:styleId="9EmployerName">
    <w:name w:val="9. Employer Name"/>
    <w:basedOn w:val="Normal"/>
    <w:qFormat/>
    <w:rsid w:val="0065666D"/>
    <w:pPr>
      <w:spacing w:after="80"/>
    </w:pPr>
  </w:style>
  <w:style w:type="paragraph" w:customStyle="1" w:styleId="2JobTitleHeadline">
    <w:name w:val="2. Job Title / Headline"/>
    <w:basedOn w:val="1ApplicantName"/>
    <w:qFormat/>
    <w:rsid w:val="008702A4"/>
    <w:pPr>
      <w:spacing w:after="80"/>
    </w:pPr>
    <w:rPr>
      <w:b w:val="0"/>
      <w:bCs w:val="0"/>
      <w:sz w:val="36"/>
      <w:szCs w:val="36"/>
    </w:rPr>
  </w:style>
  <w:style w:type="paragraph" w:customStyle="1" w:styleId="6aSkills">
    <w:name w:val="6a. Skills"/>
    <w:basedOn w:val="Normal"/>
    <w:qFormat/>
    <w:rsid w:val="0017024E"/>
    <w:pPr>
      <w:tabs>
        <w:tab w:val="left" w:pos="3690"/>
        <w:tab w:val="left" w:pos="7290"/>
      </w:tabs>
      <w:spacing w:after="200"/>
    </w:pPr>
  </w:style>
  <w:style w:type="paragraph" w:customStyle="1" w:styleId="6bTraining">
    <w:name w:val="6b. Training"/>
    <w:basedOn w:val="Normal"/>
    <w:qFormat/>
    <w:rsid w:val="0017024E"/>
    <w:pPr>
      <w:tabs>
        <w:tab w:val="left" w:pos="5400"/>
      </w:tabs>
    </w:pPr>
  </w:style>
  <w:style w:type="paragraph" w:customStyle="1" w:styleId="7aProject">
    <w:name w:val="7a. Project"/>
    <w:basedOn w:val="7DegreeNameJobTitle"/>
    <w:qFormat/>
    <w:rsid w:val="00F50A13"/>
    <w:pPr>
      <w:tabs>
        <w:tab w:val="right" w:pos="10710"/>
      </w:tabs>
      <w:spacing w:after="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7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boni\Desktop\Desktop\Etsy\Resume%20Templates\Jake's%20Resume\Templates\Jakes-Resume-Template-Calibr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BF43ADE22B3C468B412F78ED6EB02A" ma:contentTypeVersion="5" ma:contentTypeDescription="Create a new document." ma:contentTypeScope="" ma:versionID="ce92973b5bde16293ab6ebcefbae3933">
  <xsd:schema xmlns:xsd="http://www.w3.org/2001/XMLSchema" xmlns:xs="http://www.w3.org/2001/XMLSchema" xmlns:p="http://schemas.microsoft.com/office/2006/metadata/properties" xmlns:ns3="1354c19c-0844-4e28-9a00-345f529f98bd" targetNamespace="http://schemas.microsoft.com/office/2006/metadata/properties" ma:root="true" ma:fieldsID="98a280b42b432385bc873a960d892c62" ns3:_="">
    <xsd:import namespace="1354c19c-0844-4e28-9a00-345f529f98b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54c19c-0844-4e28-9a00-345f529f98b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54c19c-0844-4e28-9a00-345f529f98bd" xsi:nil="true"/>
  </documentManagement>
</p:properties>
</file>

<file path=customXml/itemProps1.xml><?xml version="1.0" encoding="utf-8"?>
<ds:datastoreItem xmlns:ds="http://schemas.openxmlformats.org/officeDocument/2006/customXml" ds:itemID="{B7ADF08A-04A8-43DA-B0C2-9D469A4D9C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9BCA232-5DF1-4A48-925C-79E0E13DF1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54c19c-0844-4e28-9a00-345f529f98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7AB019-95AF-42EA-873D-BF0A75865CB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7B00E7-A5F7-4798-99CC-0B2A7ADAFCD8}">
  <ds:schemaRefs>
    <ds:schemaRef ds:uri="http://www.w3.org/XML/1998/namespace"/>
    <ds:schemaRef ds:uri="http://schemas.microsoft.com/office/2006/documentManagement/types"/>
    <ds:schemaRef ds:uri="http://purl.org/dc/dcmitype/"/>
    <ds:schemaRef ds:uri="1354c19c-0844-4e28-9a00-345f529f98bd"/>
    <ds:schemaRef ds:uri="http://schemas.microsoft.com/office/infopath/2007/PartnerControls"/>
    <ds:schemaRef ds:uri="http://purl.org/dc/terms/"/>
    <ds:schemaRef ds:uri="http://purl.org/dc/elements/1.1/"/>
    <ds:schemaRef ds:uri="http://schemas.microsoft.com/office/2006/metadata/propertie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Jakes-Resume-Template-Calibri</Template>
  <TotalTime>2</TotalTime>
  <Pages>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JakesResume</dc:creator>
  <cp:keywords/>
  <dc:description/>
  <cp:lastModifiedBy>Alistair-Nathanael Westbrook</cp:lastModifiedBy>
  <cp:revision>2</cp:revision>
  <cp:lastPrinted>2024-04-03T11:11:00Z</cp:lastPrinted>
  <dcterms:created xsi:type="dcterms:W3CDTF">2025-11-26T16:29:00Z</dcterms:created>
  <dcterms:modified xsi:type="dcterms:W3CDTF">2025-11-26T16:29:00Z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0x010100C9BF43ADE22B3C468B412F78ED6EB02A</vt:lpwstr>
  </property>
</Properties>
</file>